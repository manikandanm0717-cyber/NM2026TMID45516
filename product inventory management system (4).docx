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 xml:space="preserve">PRODUCT INVENTORY MANAGEMENT SYSTEM </w:t>
      </w:r>
    </w:p>
    <w:p>
      <w:pPr>
        <w:pStyle w:val="1"/>
      </w:pPr>
      <w:r>
        <w:t>Team Members</w:t>
      </w:r>
    </w:p>
    <w:p>
      <w:r>
        <w:t>M Srimathi - Code Developer</w:t>
      </w:r>
    </w:p>
    <w:p>
      <w:r>
        <w:t>P.Elango – Document Developer</w:t>
      </w:r>
    </w:p>
    <w:p>
      <w:r>
        <w:t>S.Vijay - Video Editor</w:t>
      </w:r>
    </w:p>
    <w:p>
      <w:r>
        <w:t>M. Manikandan – Uploader</w:t>
      </w:r>
    </w:p>
    <w:p>
      <w:pPr>
        <w:pStyle w:val="1"/>
      </w:pPr>
      <w:r>
        <w:t>1. Introduction</w:t>
      </w:r>
    </w:p>
    <w:p>
      <w:r>
        <w:t>Inventory management is an important part of any business or organization. It helps in maintaining records of products available in stock. Managing inventory manually can be difficult and may lead to errors.</w:t>
      </w:r>
    </w:p>
    <w:p>
      <w:r>
        <w:t>A Product Inventory Management System helps store and manage product details digitally. This project is developed using Node.js and Express.js to perform basic operations such as adding, viewing, updating, and deleting product information. The system helps users manage product data easily and efficiently.</w:t>
      </w:r>
    </w:p>
    <w:p>
      <w:pPr>
        <w:pStyle w:val="1"/>
      </w:pPr>
      <w:r>
        <w:t>2. Objectives</w:t>
      </w:r>
    </w:p>
    <w:p>
      <w:r>
        <w:t>The main objectives of this project are:</w:t>
      </w:r>
    </w:p>
    <w:p>
      <w:pPr>
        <w:ind w:firstLineChars="200" w:firstLine="440"/>
      </w:pPr>
      <w:r>
        <w:t>🔹To develop a simple inventory management system using Node.js</w:t>
      </w:r>
    </w:p>
    <w:p>
      <w:pPr>
        <w:ind w:firstLineChars="200" w:firstLine="440"/>
      </w:pPr>
      <w:r>
        <w:t>🔹To allow users to add new products to the inventory</w:t>
      </w:r>
    </w:p>
    <w:p>
      <w:pPr>
        <w:ind w:firstLineChars="200" w:firstLine="440"/>
      </w:pPr>
      <w:r>
        <w:t>🔹To display the list of available products</w:t>
      </w:r>
    </w:p>
    <w:p>
      <w:pPr>
        <w:ind w:firstLineChars="200" w:firstLine="440"/>
      </w:pPr>
      <w:r>
        <w:t>🔹To update product details when required</w:t>
      </w:r>
    </w:p>
    <w:p>
      <w:pPr>
        <w:ind w:firstLineChars="200" w:firstLine="440"/>
      </w:pPr>
      <w:r>
        <w:t>🔹To delete products from the inventory system</w:t>
      </w:r>
    </w:p>
    <w:p>
      <w:pPr>
        <w:ind w:firstLineChars="200" w:firstLine="440"/>
      </w:pPr>
      <w:r>
        <w:t>🔹To demonstrate the use of REST APIs using Express.js</w:t>
      </w:r>
    </w:p>
    <w:p>
      <w:pPr>
        <w:pStyle w:val="1"/>
      </w:pPr>
      <w:r>
        <w:t>3. Tools and Technologies Used</w:t>
      </w:r>
    </w:p>
    <w:p>
      <w:pPr>
        <w:rPr>
          <w:rFonts w:hint="eastAsia"/>
        </w:rPr>
      </w:pPr>
      <w:r>
        <w:rPr>
          <w:rFonts w:hint="eastAsia"/>
        </w:rPr>
        <w:t>Node.js – Used for server-side programming.</w:t>
      </w:r>
    </w:p>
    <w:p>
      <w:pPr>
        <w:rPr>
          <w:rFonts w:hint="eastAsia"/>
        </w:rPr>
      </w:pPr>
      <w:r>
        <w:rPr>
          <w:rFonts w:hint="eastAsia"/>
        </w:rPr>
        <w:t>Express.js – Used to create APIs and handle routes.</w:t>
      </w:r>
    </w:p>
    <w:p>
      <w:pPr>
        <w:rPr>
          <w:rFonts w:hint="eastAsia"/>
        </w:rPr>
      </w:pPr>
      <w:r>
        <w:rPr>
          <w:rFonts w:hint="eastAsia"/>
        </w:rPr>
        <w:t>JSON – Used to store product data.</w:t>
      </w:r>
    </w:p>
    <w:p>
      <w:r>
        <w:rPr>
          <w:rFonts w:hint="eastAsia"/>
        </w:rPr>
        <w:t>Postman / Browser – Used to test the APIs.</w:t>
      </w:r>
    </w:p>
    <w:p>
      <w:pPr>
        <w:pStyle w:val="1"/>
      </w:pPr>
      <w:r>
        <w:t xml:space="preserve">4. Modules of the system </w:t>
      </w:r>
    </w:p>
    <w:p>
      <w:pPr>
        <w:rPr>
          <w:rFonts w:hint="eastAsia"/>
        </w:rPr>
      </w:pPr>
      <w:r>
        <w:rPr>
          <w:rFonts w:hint="eastAsia"/>
        </w:rPr>
        <w:t>Add Product – Used to add new product details such as name, price, and quantity.</w:t>
      </w:r>
    </w:p>
    <w:p>
      <w:pPr>
        <w:rPr>
          <w:rFonts w:hint="eastAsia"/>
        </w:rPr>
      </w:pPr>
      <w:r>
        <w:rPr>
          <w:rFonts w:hint="eastAsia"/>
        </w:rPr>
        <w:t>View Product – Displays the list of all products in the inventory.</w:t>
      </w:r>
    </w:p>
    <w:p>
      <w:pPr>
        <w:rPr>
          <w:rFonts w:hint="eastAsia"/>
        </w:rPr>
      </w:pPr>
      <w:r>
        <w:rPr>
          <w:rFonts w:hint="eastAsia"/>
        </w:rPr>
        <w:t>Update Product – Allows modification of existing product details.</w:t>
      </w:r>
    </w:p>
    <w:p>
      <w:r>
        <w:rPr>
          <w:rFonts w:hint="eastAsia"/>
        </w:rPr>
        <w:t>Delete Product – Removes a product from the inventory system.</w:t>
      </w:r>
    </w:p>
    <w:p>
      <w:pPr>
        <w:pStyle w:val="1"/>
      </w:pPr>
      <w:r>
        <w:t>5. Advantages</w:t>
      </w:r>
    </w:p>
    <w:p>
      <w:r>
        <w:t>Helps manage product records easily</w:t>
      </w:r>
    </w:p>
    <w:p>
      <w:r>
        <w:t>Reduces manual work</w:t>
      </w:r>
    </w:p>
    <w:p>
      <w:r>
        <w:t>Simple and easy to implement</w:t>
      </w:r>
    </w:p>
    <w:p>
      <w:r>
        <w:t>Fast processing using Node.js</w:t>
      </w:r>
    </w:p>
    <w:p>
      <w:r>
        <w:t>Useful for small business inventory management</w:t>
      </w:r>
    </w:p>
    <w:p>
      <w:pPr>
        <w:pStyle w:val="1"/>
      </w:pPr>
      <w:r>
        <w:t>6. Conclusion</w:t>
      </w:r>
    </w:p>
    <w:p>
      <w:r>
        <w:t>The Product Inventory Management System developed using Node.js helps manage product details easily. It allows users to add, view, update, and delete products. This project shows how Node.js and Express.js can be used to build a simple backend application.</w:t>
      </w:r>
      <w:bookmarkStart w:id="0" w:name="_GoBack"/>
      <w:bookmarkEnd w:id="0"/>
    </w:p>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Office</Application>
  <Pages>2</Pages>
  <Words>312</Words>
  <Characters>1690</Characters>
  <Lines>44</Lines>
  <Paragraphs>35</Paragraphs>
  <CharactersWithSpaces>1967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2026-03-12T00:31:57Z</dcterms:modified>
</cp:coreProperties>
</file>